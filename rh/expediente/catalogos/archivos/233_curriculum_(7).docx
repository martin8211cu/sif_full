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3DFB" w:rsidRDefault="006D7A83">
      <w:pPr>
        <w:pStyle w:val="Nombre"/>
      </w:pPr>
      <w:bookmarkStart w:id="0" w:name="_GoBack"/>
      <w:bookmarkEnd w:id="0"/>
      <w:r>
        <w:rPr>
          <w:noProof/>
          <w:lang w:val="es-MX" w:eastAsia="es-MX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4090670</wp:posOffset>
            </wp:positionH>
            <wp:positionV relativeFrom="paragraph">
              <wp:posOffset>0</wp:posOffset>
            </wp:positionV>
            <wp:extent cx="1803400" cy="1946910"/>
            <wp:effectExtent l="0" t="0" r="635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1B06">
        <w:t xml:space="preserve">BLanca Irene.                                      </w:t>
      </w:r>
      <w:r w:rsidR="005C463E">
        <w:t xml:space="preserve">         </w:t>
      </w:r>
    </w:p>
    <w:p w:rsidR="00FB3DFB" w:rsidRDefault="00FB3DFB">
      <w:pPr>
        <w:pStyle w:val="Nombre"/>
      </w:pPr>
      <w:r>
        <w:t>Adame acuña</w:t>
      </w:r>
    </w:p>
    <w:p w:rsidR="005C463E" w:rsidRDefault="00BD56E7">
      <w:pPr>
        <w:pStyle w:val="Informacindecontacto"/>
      </w:pPr>
      <w:proofErr w:type="spellStart"/>
      <w:r>
        <w:t>Direccion</w:t>
      </w:r>
      <w:proofErr w:type="spellEnd"/>
      <w:r>
        <w:t xml:space="preserve">: </w:t>
      </w:r>
      <w:r w:rsidR="00721BBB">
        <w:t>Circuito San Francisco</w:t>
      </w:r>
      <w:r w:rsidR="001F3736">
        <w:t xml:space="preserve"> #226 Col. Privadas de santa</w:t>
      </w:r>
      <w:r w:rsidR="005C463E">
        <w:t xml:space="preserve"> Fe Torreón Coahuila</w:t>
      </w:r>
    </w:p>
    <w:p w:rsidR="001F3736" w:rsidRDefault="005C463E">
      <w:pPr>
        <w:pStyle w:val="Informacindecontacto"/>
      </w:pPr>
      <w:proofErr w:type="gramStart"/>
      <w:r>
        <w:t>celular</w:t>
      </w:r>
      <w:proofErr w:type="gramEnd"/>
      <w:r w:rsidR="00BD56E7">
        <w:t xml:space="preserve">: </w:t>
      </w:r>
      <w:r w:rsidR="001F3736">
        <w:t>8714768696</w:t>
      </w:r>
    </w:p>
    <w:p w:rsidR="006265BC" w:rsidRDefault="006265BC">
      <w:pPr>
        <w:pStyle w:val="Informacindecontacto"/>
      </w:pPr>
      <w:r>
        <w:t>Correo: adameblanca058@gmail.com</w:t>
      </w:r>
    </w:p>
    <w:p w:rsidR="0059120E" w:rsidRDefault="005656B5">
      <w:pPr>
        <w:pStyle w:val="Ttulo1"/>
      </w:pPr>
      <w:sdt>
        <w:sdtPr>
          <w:id w:val="-819804518"/>
          <w:placeholder>
            <w:docPart w:val="0D74FE7A986586408495A80F0060C390"/>
          </w:placeholder>
          <w:temporary/>
          <w:showingPlcHdr/>
        </w:sdtPr>
        <w:sdtEndPr/>
        <w:sdtContent>
          <w:r w:rsidR="00173215">
            <w:t>Resumen de aptitudes</w:t>
          </w:r>
        </w:sdtContent>
      </w:sdt>
    </w:p>
    <w:p w:rsidR="0059120E" w:rsidRDefault="007909A1">
      <w:pPr>
        <w:spacing w:after="180"/>
      </w:pPr>
      <w:r>
        <w:t>Eficiente</w:t>
      </w:r>
      <w:r w:rsidR="001A757F">
        <w:t>.                         Disponibilidad</w:t>
      </w:r>
    </w:p>
    <w:p w:rsidR="007909A1" w:rsidRDefault="007909A1">
      <w:pPr>
        <w:spacing w:after="180"/>
      </w:pPr>
      <w:r>
        <w:t>Responsable</w:t>
      </w:r>
    </w:p>
    <w:p w:rsidR="007909A1" w:rsidRDefault="007909A1">
      <w:pPr>
        <w:spacing w:after="180"/>
      </w:pPr>
      <w:r>
        <w:t>Amable</w:t>
      </w:r>
    </w:p>
    <w:p w:rsidR="007909A1" w:rsidRDefault="007909A1">
      <w:pPr>
        <w:spacing w:after="180"/>
      </w:pPr>
      <w:r>
        <w:t xml:space="preserve">Ganas de </w:t>
      </w:r>
      <w:r w:rsidR="000835AD">
        <w:t>aprender</w:t>
      </w:r>
    </w:p>
    <w:p w:rsidR="0059120E" w:rsidRDefault="005656B5">
      <w:pPr>
        <w:pStyle w:val="Ttulo1"/>
      </w:pPr>
      <w:sdt>
        <w:sdtPr>
          <w:id w:val="-1150367223"/>
          <w:placeholder>
            <w:docPart w:val="145E647A52466246B25BAB48C217ADE4"/>
          </w:placeholder>
          <w:temporary/>
          <w:showingPlcHdr/>
        </w:sdtPr>
        <w:sdtEndPr/>
        <w:sdtContent>
          <w:r w:rsidR="00173215">
            <w:t>Formación</w:t>
          </w:r>
        </w:sdtContent>
      </w:sdt>
    </w:p>
    <w:p w:rsidR="0059120E" w:rsidRDefault="005656B5">
      <w:pPr>
        <w:pStyle w:val="Ttulo2"/>
      </w:pPr>
      <w:sdt>
        <w:sdtPr>
          <w:id w:val="-1529011685"/>
          <w:placeholder>
            <w:docPart w:val="17E81D2AF73E4049B203B6078753E2C6"/>
          </w:placeholder>
          <w:temporary/>
          <w:showingPlcHdr/>
        </w:sdtPr>
        <w:sdtEndPr/>
        <w:sdtContent>
          <w:r w:rsidR="00173215">
            <w:t>Grado/Fecha de graduación</w:t>
          </w:r>
        </w:sdtContent>
      </w:sdt>
    </w:p>
    <w:p w:rsidR="00CC0686" w:rsidRDefault="00CC0686">
      <w:r>
        <w:t>2009-2012 secundaria general no.12</w:t>
      </w:r>
    </w:p>
    <w:p w:rsidR="0059120E" w:rsidRDefault="007930D2">
      <w:r>
        <w:t xml:space="preserve">2003-2009 primaria </w:t>
      </w:r>
      <w:proofErr w:type="spellStart"/>
      <w:r>
        <w:t>octavio</w:t>
      </w:r>
      <w:proofErr w:type="spellEnd"/>
      <w:r>
        <w:t xml:space="preserve"> paz</w:t>
      </w:r>
    </w:p>
    <w:p w:rsidR="007930D2" w:rsidRDefault="007930D2"/>
    <w:p w:rsidR="0059120E" w:rsidRDefault="009009E3">
      <w:pPr>
        <w:pStyle w:val="Ttulo1"/>
      </w:pPr>
      <w:r>
        <w:t xml:space="preserve"> Experiencia</w:t>
      </w:r>
    </w:p>
    <w:p w:rsidR="0059120E" w:rsidRDefault="009009E3">
      <w:pPr>
        <w:pStyle w:val="Ttulo2"/>
      </w:pPr>
      <w:r>
        <w:t xml:space="preserve">Soriana </w:t>
      </w:r>
      <w:proofErr w:type="spellStart"/>
      <w:r w:rsidR="000835AD">
        <w:t>s.a</w:t>
      </w:r>
      <w:proofErr w:type="spellEnd"/>
      <w:r w:rsidR="000835AD">
        <w:t xml:space="preserve"> de </w:t>
      </w:r>
      <w:proofErr w:type="spellStart"/>
      <w:r w:rsidR="000835AD">
        <w:t>c.v</w:t>
      </w:r>
      <w:proofErr w:type="spellEnd"/>
    </w:p>
    <w:p w:rsidR="0059120E" w:rsidRDefault="00E57995">
      <w:pPr>
        <w:pStyle w:val="Ttulo3"/>
      </w:pPr>
      <w:r>
        <w:t xml:space="preserve">Surtidor de piso de </w:t>
      </w:r>
      <w:r w:rsidR="00F705A1">
        <w:t>ventas, cajera</w:t>
      </w:r>
      <w:r>
        <w:t xml:space="preserve"> y ayudante general.  Fecha de contratación</w:t>
      </w:r>
      <w:r w:rsidR="003A25C8">
        <w:t>: 17.marzo.2015</w:t>
      </w:r>
      <w:r w:rsidR="009308CD">
        <w:t xml:space="preserve"> -11.abril.2019</w:t>
      </w:r>
      <w:r w:rsidR="003A25C8">
        <w:t xml:space="preserve"> </w:t>
      </w:r>
    </w:p>
    <w:p w:rsidR="0059120E" w:rsidRDefault="001D7B45">
      <w:r>
        <w:t>Encargada de etiquetar los artículos de piso de venta</w:t>
      </w:r>
      <w:r w:rsidR="00F705A1">
        <w:t>,</w:t>
      </w:r>
      <w:r>
        <w:t xml:space="preserve"> </w:t>
      </w:r>
      <w:r w:rsidR="00F705A1">
        <w:t>surtido y acomodo de la mercancía, cajera</w:t>
      </w:r>
      <w:r w:rsidR="00FE52ED">
        <w:t xml:space="preserve"> </w:t>
      </w:r>
      <w:r w:rsidR="00FA6779">
        <w:t>en temporadas.</w:t>
      </w:r>
      <w:r w:rsidR="000A25AE">
        <w:t xml:space="preserve"> Administrativo checar ventas </w:t>
      </w:r>
    </w:p>
    <w:p w:rsidR="0059120E" w:rsidRDefault="005656B5" w:rsidP="009308CD">
      <w:pPr>
        <w:pStyle w:val="Ttulo1"/>
      </w:pPr>
    </w:p>
    <w:sectPr w:rsidR="0059120E" w:rsidSect="008E2E2A">
      <w:headerReference w:type="default" r:id="rId8"/>
      <w:footerReference w:type="default" r:id="rId9"/>
      <w:headerReference w:type="first" r:id="rId10"/>
      <w:pgSz w:w="11907" w:h="16839" w:code="9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56B5" w:rsidRDefault="005656B5">
      <w:pPr>
        <w:spacing w:after="0" w:line="240" w:lineRule="auto"/>
      </w:pPr>
      <w:r>
        <w:separator/>
      </w:r>
    </w:p>
  </w:endnote>
  <w:endnote w:type="continuationSeparator" w:id="0">
    <w:p w:rsidR="005656B5" w:rsidRDefault="00565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9120E" w:rsidRDefault="00173215">
        <w:pPr>
          <w:pStyle w:val="Piedepgina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56B5" w:rsidRDefault="005656B5">
      <w:pPr>
        <w:spacing w:after="0" w:line="240" w:lineRule="auto"/>
      </w:pPr>
      <w:r>
        <w:separator/>
      </w:r>
    </w:p>
  </w:footnote>
  <w:footnote w:type="continuationSeparator" w:id="0">
    <w:p w:rsidR="005656B5" w:rsidRDefault="00565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20E" w:rsidRDefault="00173215">
    <w:pPr>
      <w:pStyle w:val="Encabezado"/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upo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627949CF" id="Grupo 4" o:spid="_x0000_s1026" style="position:absolute;margin-left:0;margin-top:0;width:252pt;height:791.85pt;z-index:251658240;mso-position-horizontal:left;mso-position-horizontal-relative:margin;mso-position-vertical:top;mso-position-vertical-relative:page" coordsize="32004,100563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">
              <v:rect id="Rectangle 2" o:spid="_x0000_s1027" style="position:absolute;width:32004;height:1920;visibility:visible;mso-wrap-style:square;v-text-anchor:midd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" fillcolor="#4b3a2e [3215]" stroked="f" strokeweight="1pt"/>
              <v:rect id="Rectangle 3" o:spid="_x0000_s1028" style="position:absolute;top:99648;width:32004;height:915;visibility:visible;mso-wrap-style:square;v-text-anchor:midd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20E" w:rsidRDefault="00173215">
    <w:pPr>
      <w:pStyle w:val="Encabezado"/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8890" b="0"/>
              <wp:wrapNone/>
              <wp:docPr id="5" name="Grupo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ángulo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ángulo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4A8755DB" id="Grupo 5" o:spid="_x0000_s1026" style="position:absolute;margin-left:0;margin-top:0;width:252pt;height:791.85pt;z-index:251660288;mso-position-horizontal:left;mso-position-horizontal-relative:margin;mso-position-vertical:top;mso-position-vertical-relative:page" coordsize="32004,100563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">
              <v:rect id="Rectángulo 6" o:spid="_x0000_s1027" style="position:absolute;width:32004;height:1920;visibility:visible;mso-wrap-style:square;v-text-anchor:midd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" fillcolor="#4b3a2e [3215]" stroked="f" strokeweight="1pt"/>
              <v:rect id="Rectángulo 7" o:spid="_x0000_s1028" style="position:absolute;top:99648;width:32004;height:915;visibility:visible;mso-wrap-style:square;v-text-anchor:midd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DFB"/>
    <w:rsid w:val="000835AD"/>
    <w:rsid w:val="000A25AE"/>
    <w:rsid w:val="000F3A8E"/>
    <w:rsid w:val="00173215"/>
    <w:rsid w:val="001A757F"/>
    <w:rsid w:val="001D7B45"/>
    <w:rsid w:val="001E095F"/>
    <w:rsid w:val="001F3736"/>
    <w:rsid w:val="00281B06"/>
    <w:rsid w:val="003A25C8"/>
    <w:rsid w:val="004935B5"/>
    <w:rsid w:val="005656B5"/>
    <w:rsid w:val="005C463E"/>
    <w:rsid w:val="006265BC"/>
    <w:rsid w:val="006D7A83"/>
    <w:rsid w:val="00721BBB"/>
    <w:rsid w:val="007909A1"/>
    <w:rsid w:val="007930D2"/>
    <w:rsid w:val="007C1A34"/>
    <w:rsid w:val="007D5019"/>
    <w:rsid w:val="007E6CF2"/>
    <w:rsid w:val="009009E3"/>
    <w:rsid w:val="009308CD"/>
    <w:rsid w:val="00967E52"/>
    <w:rsid w:val="009C4575"/>
    <w:rsid w:val="00BD56E7"/>
    <w:rsid w:val="00CC0686"/>
    <w:rsid w:val="00E57995"/>
    <w:rsid w:val="00EA4E43"/>
    <w:rsid w:val="00F705A1"/>
    <w:rsid w:val="00FA6779"/>
    <w:rsid w:val="00FB3DFB"/>
    <w:rsid w:val="00FB599B"/>
    <w:rsid w:val="00FE5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9EA7789-086A-F74C-BC81-10C47AC3E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919D5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basedOn w:val="Normal"/>
    <w:link w:val="PuestoC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PuestoCar">
    <w:name w:val="Puesto Car"/>
    <w:basedOn w:val="Fuentedeprrafopredeter"/>
    <w:link w:val="Puesto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hAnsiTheme="majorHAnsi"/>
      <w:b/>
      <w:spacing w:val="21"/>
      <w:sz w:val="26"/>
    </w:rPr>
  </w:style>
  <w:style w:type="paragraph" w:styleId="Encabezado">
    <w:name w:val="header"/>
    <w:basedOn w:val="Normal"/>
    <w:link w:val="EncabezadoCar"/>
    <w:uiPriority w:val="99"/>
    <w:unhideWhenUsed/>
    <w:qFormat/>
    <w:pPr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PiedepginaCar">
    <w:name w:val="Pie de página Car"/>
    <w:basedOn w:val="Fuentedeprrafopredeter"/>
    <w:link w:val="Piedepgina"/>
    <w:uiPriority w:val="99"/>
    <w:rPr>
      <w:b/>
      <w:spacing w:val="21"/>
      <w:sz w:val="26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nfasis">
    <w:name w:val="Emphasis"/>
    <w:basedOn w:val="Fuentedeprrafopredeter"/>
    <w:uiPriority w:val="20"/>
    <w:semiHidden/>
    <w:unhideWhenUsed/>
    <w:qFormat/>
    <w:rPr>
      <w:b/>
      <w:iCs/>
    </w:rPr>
  </w:style>
  <w:style w:type="character" w:customStyle="1" w:styleId="SubttuloCar">
    <w:name w:val="Subtítulo Car"/>
    <w:basedOn w:val="Fuentedeprrafopredeter"/>
    <w:link w:val="Subttulo"/>
    <w:uiPriority w:val="11"/>
    <w:semiHidden/>
    <w:rPr>
      <w:rFonts w:eastAsiaTheme="minorEastAsia"/>
      <w:i/>
      <w:spacing w:val="21"/>
      <w:sz w:val="36"/>
    </w:rPr>
  </w:style>
  <w:style w:type="character" w:styleId="Textoennegrita">
    <w:name w:val="Strong"/>
    <w:basedOn w:val="Fuentedeprrafopredeter"/>
    <w:uiPriority w:val="22"/>
    <w:semiHidden/>
    <w:unhideWhenUsed/>
    <w:qFormat/>
    <w:rPr>
      <w:b/>
      <w:bCs/>
      <w:caps/>
      <w:smallCaps w:val="0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CitaCar">
    <w:name w:val="Cita Car"/>
    <w:basedOn w:val="Fuentedeprrafopredeter"/>
    <w:link w:val="Cita"/>
    <w:uiPriority w:val="29"/>
    <w:semiHidden/>
    <w:rPr>
      <w:i/>
      <w:iCs/>
      <w:sz w:val="32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Pr>
      <w:b/>
      <w:i/>
      <w:iCs/>
      <w:sz w:val="32"/>
    </w:rPr>
  </w:style>
  <w:style w:type="character" w:styleId="Referenciasutil">
    <w:name w:val="Subtle Reference"/>
    <w:basedOn w:val="Fuentedeprrafopredeter"/>
    <w:uiPriority w:val="31"/>
    <w:semiHidden/>
    <w:unhideWhenUsed/>
    <w:qFormat/>
    <w:rPr>
      <w:caps/>
      <w:smallCaps w:val="0"/>
      <w:color w:val="4B3A2E" w:themeColor="text2"/>
    </w:rPr>
  </w:style>
  <w:style w:type="character" w:styleId="Referenciaintensa">
    <w:name w:val="Intense Reference"/>
    <w:basedOn w:val="Fuentedeprrafopredeter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Ttulodellibro">
    <w:name w:val="Book Title"/>
    <w:basedOn w:val="Fuentedeprrafopredeter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Informacindecontacto">
    <w:name w:val="Información de contacto"/>
    <w:basedOn w:val="Normal"/>
    <w:uiPriority w:val="2"/>
    <w:qFormat/>
    <w:pPr>
      <w:spacing w:after="920"/>
      <w:contextualSpacing/>
    </w:pPr>
  </w:style>
  <w:style w:type="character" w:styleId="nfasissutil">
    <w:name w:val="Subtle Emphasis"/>
    <w:basedOn w:val="Fuentedeprrafopredeter"/>
    <w:uiPriority w:val="19"/>
    <w:semiHidden/>
    <w:unhideWhenUsed/>
    <w:qFormat/>
    <w:rPr>
      <w:i/>
      <w:iCs/>
      <w:color w:val="4B3A2E" w:themeColor="text2"/>
    </w:rPr>
  </w:style>
  <w:style w:type="character" w:styleId="nfasisintenso">
    <w:name w:val="Intense Emphasis"/>
    <w:basedOn w:val="Fuentedeprrafopredeter"/>
    <w:uiPriority w:val="21"/>
    <w:semiHidden/>
    <w:unhideWhenUsed/>
    <w:rPr>
      <w:b/>
      <w:i/>
      <w:iCs/>
      <w:color w:val="4B3A2E" w:themeColor="text2"/>
    </w:rPr>
  </w:style>
  <w:style w:type="paragraph" w:styleId="Ttulode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Prrafodelista">
    <w:name w:val="List Paragraph"/>
    <w:basedOn w:val="Normal"/>
    <w:uiPriority w:val="34"/>
    <w:semiHidden/>
    <w:unhideWhenUsed/>
    <w:qFormat/>
    <w:pPr>
      <w:ind w:left="216" w:hanging="216"/>
      <w:contextualSpacing/>
    </w:pPr>
  </w:style>
  <w:style w:type="paragraph" w:customStyle="1" w:styleId="Nombre">
    <w:name w:val="Nombre"/>
    <w:basedOn w:val="Normal"/>
    <w:link w:val="NombreC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ombreCar">
    <w:name w:val="Nombre Car"/>
    <w:basedOn w:val="Fuentedeprrafopredeter"/>
    <w:link w:val="Nombre"/>
    <w:uiPriority w:val="1"/>
    <w:rPr>
      <w:b/>
      <w:caps/>
      <w:spacing w:val="21"/>
      <w:sz w:val="3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clutamiento\AppData\Local\Microsoft\Windows\Temporary%20Internet%20Files\%7b18F824F7-E3BC-3D4F-8CDD-AA67036FC6A0%7dtf5000203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D74FE7A986586408495A80F0060C3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10CBF5-B072-7B49-B764-586F0E65B31A}"/>
      </w:docPartPr>
      <w:docPartBody>
        <w:p w:rsidR="00246A4D" w:rsidRDefault="009C56D4">
          <w:pPr>
            <w:pStyle w:val="0D74FE7A986586408495A80F0060C390"/>
          </w:pPr>
          <w:r>
            <w:t>Resumen de aptitudes</w:t>
          </w:r>
        </w:p>
      </w:docPartBody>
    </w:docPart>
    <w:docPart>
      <w:docPartPr>
        <w:name w:val="145E647A52466246B25BAB48C217A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93258-DD18-0748-A9DD-6B2BBBFB4078}"/>
      </w:docPartPr>
      <w:docPartBody>
        <w:p w:rsidR="00246A4D" w:rsidRDefault="009C56D4">
          <w:pPr>
            <w:pStyle w:val="145E647A52466246B25BAB48C217ADE4"/>
          </w:pPr>
          <w:r>
            <w:t>Formación</w:t>
          </w:r>
        </w:p>
      </w:docPartBody>
    </w:docPart>
    <w:docPart>
      <w:docPartPr>
        <w:name w:val="17E81D2AF73E4049B203B6078753E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D39E1-18D7-064B-B636-11E8D0456185}"/>
      </w:docPartPr>
      <w:docPartBody>
        <w:p w:rsidR="00246A4D" w:rsidRDefault="009C56D4">
          <w:pPr>
            <w:pStyle w:val="17E81D2AF73E4049B203B6078753E2C6"/>
          </w:pPr>
          <w:r>
            <w:t>Grado/Fecha de graduación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6D4"/>
    <w:rsid w:val="00246A4D"/>
    <w:rsid w:val="003814FD"/>
    <w:rsid w:val="009B7A8D"/>
    <w:rsid w:val="009C56D4"/>
    <w:rsid w:val="00E17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0EA03FF67642045A876852499F8576B">
    <w:name w:val="B0EA03FF67642045A876852499F8576B"/>
  </w:style>
  <w:style w:type="paragraph" w:customStyle="1" w:styleId="C0A1A642C7DB2044AA98C467CF1F8946">
    <w:name w:val="C0A1A642C7DB2044AA98C467CF1F8946"/>
  </w:style>
  <w:style w:type="paragraph" w:customStyle="1" w:styleId="0D74FE7A986586408495A80F0060C390">
    <w:name w:val="0D74FE7A986586408495A80F0060C390"/>
  </w:style>
  <w:style w:type="paragraph" w:customStyle="1" w:styleId="0CD21EFA0C5CB148BEB01C60BA37E344">
    <w:name w:val="0CD21EFA0C5CB148BEB01C60BA37E344"/>
  </w:style>
  <w:style w:type="paragraph" w:customStyle="1" w:styleId="145E647A52466246B25BAB48C217ADE4">
    <w:name w:val="145E647A52466246B25BAB48C217ADE4"/>
  </w:style>
  <w:style w:type="paragraph" w:customStyle="1" w:styleId="17E81D2AF73E4049B203B6078753E2C6">
    <w:name w:val="17E81D2AF73E4049B203B6078753E2C6"/>
  </w:style>
  <w:style w:type="paragraph" w:customStyle="1" w:styleId="EF1D1C5250502C4AB7F554ECEA051723">
    <w:name w:val="EF1D1C5250502C4AB7F554ECEA051723"/>
  </w:style>
  <w:style w:type="paragraph" w:customStyle="1" w:styleId="52016550FB070A45932CBF8D24784EF3">
    <w:name w:val="52016550FB070A45932CBF8D24784EF3"/>
  </w:style>
  <w:style w:type="paragraph" w:customStyle="1" w:styleId="75CB27357DFFFB4F8DEA1D98DFC6902F">
    <w:name w:val="75CB27357DFFFB4F8DEA1D98DFC6902F"/>
  </w:style>
  <w:style w:type="paragraph" w:customStyle="1" w:styleId="09EC45B39526FA4A9396A63FA6A888EB">
    <w:name w:val="09EC45B39526FA4A9396A63FA6A888EB"/>
  </w:style>
  <w:style w:type="paragraph" w:customStyle="1" w:styleId="EADD97093A457A48861D198307FB585C">
    <w:name w:val="EADD97093A457A48861D198307FB585C"/>
  </w:style>
  <w:style w:type="paragraph" w:customStyle="1" w:styleId="A115FF70A8386D439B3203860A256F32">
    <w:name w:val="A115FF70A8386D439B3203860A256F32"/>
  </w:style>
  <w:style w:type="paragraph" w:customStyle="1" w:styleId="F0ECB0133A33274F9E1E7D608A079185">
    <w:name w:val="F0ECB0133A33274F9E1E7D608A079185"/>
  </w:style>
  <w:style w:type="paragraph" w:customStyle="1" w:styleId="8D1CB478137D924DB338DC9F3BF6E5F7">
    <w:name w:val="8D1CB478137D924DB338DC9F3BF6E5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{18F824F7-E3BC-3D4F-8CDD-AA67036FC6A0}tf50002038</Template>
  <TotalTime>0</TotalTime>
  <Pages>1</Pages>
  <Words>109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adameblanca058@gmail.com</dc:creator>
  <cp:keywords/>
  <dc:description/>
  <cp:lastModifiedBy>Reclutamiento</cp:lastModifiedBy>
  <cp:revision>2</cp:revision>
  <dcterms:created xsi:type="dcterms:W3CDTF">2019-12-21T16:31:00Z</dcterms:created>
  <dcterms:modified xsi:type="dcterms:W3CDTF">2019-12-21T16:31:00Z</dcterms:modified>
</cp:coreProperties>
</file>